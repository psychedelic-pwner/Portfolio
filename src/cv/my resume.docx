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5C17" w14:textId="58A3A38D" w:rsidR="00313E55" w:rsidRPr="00FB5377" w:rsidRDefault="000202C7" w:rsidP="00FB5377">
      <w:pPr>
        <w:pStyle w:val="Title"/>
      </w:pPr>
      <w:r>
        <w:t>Vaibhav Batra</w:t>
      </w:r>
      <w:r w:rsidR="003523DD">
        <w:tab/>
      </w:r>
      <w:r w:rsidR="006A5587">
        <w:rPr>
          <w:rStyle w:val="Emphasis"/>
        </w:rPr>
        <w:t>Senior Security Consultant</w:t>
      </w:r>
    </w:p>
    <w:p w14:paraId="075C400A" w14:textId="77777777" w:rsidR="006A5587" w:rsidRDefault="006A5587" w:rsidP="00FB5377">
      <w:pPr>
        <w:pStyle w:val="Subtitle"/>
      </w:pPr>
      <w:r w:rsidRPr="006A5587">
        <w:rPr>
          <w:rFonts w:ascii="Segoe UI Emoji" w:hAnsi="Segoe UI Emoji" w:cs="Segoe UI Emoji"/>
        </w:rPr>
        <w:t>📱</w:t>
      </w:r>
      <w:r w:rsidRPr="006A5587">
        <w:t xml:space="preserve"> </w:t>
      </w:r>
      <w:r w:rsidR="005D2DC4" w:rsidRPr="005D2DC4">
        <w:t>(</w:t>
      </w:r>
      <w:r w:rsidR="000202C7">
        <w:t>+91</w:t>
      </w:r>
      <w:r w:rsidR="005D2DC4" w:rsidRPr="005D2DC4">
        <w:t xml:space="preserve">) </w:t>
      </w:r>
      <w:r w:rsidR="000202C7">
        <w:t>8810499925</w:t>
      </w:r>
      <w:r w:rsidR="005D2DC4" w:rsidRPr="005D2DC4">
        <w:t xml:space="preserve"> |</w:t>
      </w:r>
      <w:r w:rsidR="000202C7">
        <w:t xml:space="preserve"> </w:t>
      </w:r>
    </w:p>
    <w:p w14:paraId="4C839CAD" w14:textId="5081B735" w:rsidR="006A5587" w:rsidRPr="006A5587" w:rsidRDefault="006A5587" w:rsidP="00FB5377">
      <w:pPr>
        <w:pStyle w:val="Subtitle"/>
      </w:pPr>
      <w:r w:rsidRPr="006A5587">
        <w:rPr>
          <w:rFonts w:ascii="Segoe UI Emoji" w:hAnsi="Segoe UI Emoji" w:cs="Segoe UI Emoji"/>
        </w:rPr>
        <w:t>📍</w:t>
      </w:r>
      <w:r w:rsidR="000202C7">
        <w:t>Haryana</w:t>
      </w:r>
      <w:r>
        <w:t>,</w:t>
      </w:r>
      <w:r w:rsidR="000202C7">
        <w:t xml:space="preserve"> INDIA</w:t>
      </w:r>
    </w:p>
    <w:p w14:paraId="72652CD6" w14:textId="3822F4F1" w:rsidR="00482101" w:rsidRDefault="006A5587" w:rsidP="00FB5377">
      <w:pPr>
        <w:pStyle w:val="Subtitle"/>
      </w:pPr>
      <w:r w:rsidRPr="006A5587">
        <w:rPr>
          <w:rFonts w:ascii="Segoe UI Emoji" w:hAnsi="Segoe UI Emoji" w:cs="Segoe UI Emoji"/>
        </w:rPr>
        <w:t>📧</w:t>
      </w:r>
      <w:r>
        <w:rPr>
          <w:rFonts w:ascii="Segoe UI Emoji" w:hAnsi="Segoe UI Emoji" w:cs="Segoe UI Emoji"/>
        </w:rPr>
        <w:t xml:space="preserve"> </w:t>
      </w:r>
      <w:hyperlink r:id="rId9" w:history="1">
        <w:r w:rsidRPr="00E25A56">
          <w:rPr>
            <w:rStyle w:val="Hyperlink"/>
          </w:rPr>
          <w:t>vaibhav.techi01@gmail.com</w:t>
        </w:r>
      </w:hyperlink>
    </w:p>
    <w:p w14:paraId="1765AC22" w14:textId="49CB68AF" w:rsidR="00313E55" w:rsidRDefault="006A5587" w:rsidP="00FB5377">
      <w:pPr>
        <w:pStyle w:val="Subtitle"/>
        <w:rPr>
          <w:rFonts w:ascii="Segoe UI Emoji" w:hAnsi="Segoe UI Emoji" w:cs="Segoe UI Emoji"/>
        </w:rPr>
      </w:pPr>
      <w:r w:rsidRPr="006A5587">
        <w:rPr>
          <w:rFonts w:ascii="Segoe UI Emoji" w:hAnsi="Segoe UI Emoji" w:cs="Segoe UI Emoji"/>
        </w:rPr>
        <w:t>🌐</w:t>
      </w:r>
      <w:r>
        <w:rPr>
          <w:rFonts w:ascii="Segoe UI Emoji" w:hAnsi="Segoe UI Emoji" w:cs="Segoe UI Emoji"/>
        </w:rPr>
        <w:t xml:space="preserve"> </w:t>
      </w:r>
      <w:hyperlink r:id="rId10" w:history="1">
        <w:r w:rsidR="00B45590" w:rsidRPr="00EB45A9">
          <w:rPr>
            <w:rStyle w:val="Hyperlink"/>
            <w:rFonts w:ascii="Segoe UI Emoji" w:hAnsi="Segoe UI Emoji" w:cs="Segoe UI Emoji"/>
          </w:rPr>
          <w:t>https://psychichacker.xyz/</w:t>
        </w:r>
      </w:hyperlink>
    </w:p>
    <w:p w14:paraId="32895CA9" w14:textId="275FFDA9" w:rsidR="000A5CD0" w:rsidRPr="00FB5377" w:rsidRDefault="00FB5377" w:rsidP="00FB5377">
      <w:pPr>
        <w:pStyle w:val="Heading1"/>
      </w:pPr>
      <w:r w:rsidRPr="00FB5377">
        <w:t>Career Summary</w:t>
      </w:r>
    </w:p>
    <w:p w14:paraId="5AB47DBC" w14:textId="7C059261" w:rsidR="000A5CD0" w:rsidRDefault="00482101" w:rsidP="00FB5377">
      <w:r w:rsidRPr="00667B27">
        <w:t>I am a cybersecurity</w:t>
      </w:r>
      <w:r w:rsidR="00667B27" w:rsidRPr="00667B27">
        <w:t xml:space="preserve"> professional with 4+ years of experience in offensive security, specializing in web, API, mobile, and network penetration testing. Proven track record of delivering enterprise-grade assessments for global clients at </w:t>
      </w:r>
      <w:proofErr w:type="gramStart"/>
      <w:r w:rsidR="00667B27" w:rsidRPr="00667B27">
        <w:t>a Big</w:t>
      </w:r>
      <w:proofErr w:type="gramEnd"/>
      <w:r w:rsidR="00667B27" w:rsidRPr="00667B27">
        <w:t xml:space="preserve"> Four </w:t>
      </w:r>
      <w:proofErr w:type="gramStart"/>
      <w:r w:rsidR="00667B27" w:rsidRPr="00667B27">
        <w:t>firm</w:t>
      </w:r>
      <w:proofErr w:type="gramEnd"/>
      <w:r w:rsidR="00667B27" w:rsidRPr="00667B27">
        <w:t xml:space="preserve">, with hands-on expertise in red team operations and Active Directory security. Holds OSCP, </w:t>
      </w:r>
      <w:proofErr w:type="spellStart"/>
      <w:r w:rsidR="00667B27" w:rsidRPr="00667B27">
        <w:t>eWPTX</w:t>
      </w:r>
      <w:proofErr w:type="spellEnd"/>
      <w:r w:rsidR="00667B27" w:rsidRPr="00667B27">
        <w:t>, and CRTP certifications, demonstrating commitment to continuous skill development</w:t>
      </w:r>
      <w:r w:rsidR="00D56E6F" w:rsidRPr="00D56E6F">
        <w:t>.</w:t>
      </w:r>
    </w:p>
    <w:p w14:paraId="3C57CC43" w14:textId="77777777" w:rsidR="005D2DC4" w:rsidRPr="00864A75" w:rsidRDefault="005D2DC4" w:rsidP="00362CCC"/>
    <w:p w14:paraId="3261FDC2" w14:textId="4753DB7F" w:rsidR="00EB00BC" w:rsidRPr="00FB5377" w:rsidRDefault="00EB00BC" w:rsidP="00EB00BC">
      <w:pPr>
        <w:pStyle w:val="Heading1"/>
      </w:pPr>
      <w:r w:rsidRPr="00FB5377">
        <w:t>Technical Skills</w:t>
      </w:r>
      <w:r w:rsidR="00E43263">
        <w:t xml:space="preserve"> &amp; </w:t>
      </w:r>
      <w:r w:rsidR="00E43263" w:rsidRPr="00FB5377">
        <w:t>Expertise</w:t>
      </w:r>
    </w:p>
    <w:p w14:paraId="0DF09BC2" w14:textId="5E4764BC" w:rsidR="00EB00BC" w:rsidRDefault="00705CF5" w:rsidP="00EB00BC">
      <w:r w:rsidRPr="00705CF5">
        <w:t xml:space="preserve">Web Application </w:t>
      </w:r>
      <w:proofErr w:type="spellStart"/>
      <w:r w:rsidRPr="00705CF5">
        <w:t>Pentesting</w:t>
      </w:r>
      <w:proofErr w:type="spellEnd"/>
      <w:r w:rsidRPr="00705CF5">
        <w:t xml:space="preserve"> | API Security </w:t>
      </w:r>
      <w:proofErr w:type="spellStart"/>
      <w:r w:rsidR="0094517C">
        <w:t>Pent</w:t>
      </w:r>
      <w:r w:rsidRPr="00705CF5">
        <w:t>esting</w:t>
      </w:r>
      <w:proofErr w:type="spellEnd"/>
      <w:r w:rsidRPr="00705CF5">
        <w:t xml:space="preserve"> | Mobile </w:t>
      </w:r>
      <w:r w:rsidR="0094517C">
        <w:t xml:space="preserve">Application </w:t>
      </w:r>
      <w:r w:rsidRPr="00705CF5">
        <w:t xml:space="preserve">Security </w:t>
      </w:r>
      <w:r w:rsidR="003A54D7">
        <w:t xml:space="preserve">(Android &amp; IOS) </w:t>
      </w:r>
      <w:r w:rsidRPr="00705CF5">
        <w:t>| Network Penetration Testing | Active Directory | Red Team Operations | OSINT &amp; Recon | OWASP Top 10 | Vulnerability Assessment | Privilege Escalation | Lateral Movement | Phishing Infrastructure | CI/CD Pipeline Security | Linux &amp; Windows Hardening | Technical Report Writing | Risk Assessment &amp; Remediation</w:t>
      </w:r>
      <w:r w:rsidR="00EB00BC">
        <w:br/>
      </w:r>
    </w:p>
    <w:p w14:paraId="682A0814" w14:textId="639EDB1D" w:rsidR="00B45590" w:rsidRDefault="00EB00BC" w:rsidP="00B45590">
      <w:pPr>
        <w:pStyle w:val="Heading1"/>
      </w:pPr>
      <w:r>
        <w:t>Tools &amp; technologies</w:t>
      </w:r>
      <w:r w:rsidR="00B45590">
        <w:t xml:space="preserve"> </w:t>
      </w:r>
    </w:p>
    <w:p w14:paraId="54EE6169" w14:textId="4B91BA33" w:rsidR="00714939" w:rsidRDefault="00714939" w:rsidP="00714939">
      <w:r w:rsidRPr="00117013">
        <w:rPr>
          <w:b/>
          <w:bCs/>
          <w:u w:val="single"/>
        </w:rPr>
        <w:t>Network Security</w:t>
      </w:r>
      <w:r w:rsidR="00117013">
        <w:t xml:space="preserve"> ~ </w:t>
      </w:r>
      <w:r>
        <w:t>Nmap | Naabu</w:t>
      </w:r>
      <w:r w:rsidR="00117013">
        <w:t xml:space="preserve"> | Wireshark | NXC / CME</w:t>
      </w:r>
    </w:p>
    <w:p w14:paraId="624090C5" w14:textId="55EC36D4" w:rsidR="00B45590" w:rsidRPr="00714939" w:rsidRDefault="00B45590" w:rsidP="00714939">
      <w:r w:rsidRPr="00117013">
        <w:rPr>
          <w:b/>
          <w:bCs/>
          <w:u w:val="single"/>
        </w:rPr>
        <w:t xml:space="preserve">Vulnerability scanning </w:t>
      </w:r>
      <w:r w:rsidR="00117013" w:rsidRPr="00117013">
        <w:rPr>
          <w:b/>
          <w:bCs/>
          <w:u w:val="single"/>
        </w:rPr>
        <w:t>&amp; Exploitation</w:t>
      </w:r>
      <w:r w:rsidR="00117013">
        <w:t xml:space="preserve"> ~ </w:t>
      </w:r>
      <w:proofErr w:type="spellStart"/>
      <w:r w:rsidR="00117013">
        <w:t>Subfinder</w:t>
      </w:r>
      <w:proofErr w:type="spellEnd"/>
      <w:r w:rsidR="00117013">
        <w:t xml:space="preserve"> | </w:t>
      </w:r>
      <w:proofErr w:type="spellStart"/>
      <w:r w:rsidR="00117013">
        <w:t>Assetfinder</w:t>
      </w:r>
      <w:proofErr w:type="spellEnd"/>
      <w:r w:rsidR="00117013">
        <w:t xml:space="preserve"> | </w:t>
      </w:r>
      <w:proofErr w:type="spellStart"/>
      <w:r w:rsidR="00117013">
        <w:t>Httpx</w:t>
      </w:r>
      <w:proofErr w:type="spellEnd"/>
      <w:r w:rsidR="00117013">
        <w:t xml:space="preserve"> | </w:t>
      </w:r>
      <w:proofErr w:type="spellStart"/>
      <w:r w:rsidR="00117013">
        <w:t>Nikto</w:t>
      </w:r>
      <w:proofErr w:type="spellEnd"/>
      <w:r w:rsidR="00117013">
        <w:t xml:space="preserve"> | Nuclei | </w:t>
      </w:r>
      <w:proofErr w:type="spellStart"/>
      <w:r w:rsidR="00117013">
        <w:t>SqlMap</w:t>
      </w:r>
      <w:proofErr w:type="spellEnd"/>
      <w:r w:rsidR="00117013">
        <w:t xml:space="preserve"> | Metasploit | OSINT</w:t>
      </w:r>
    </w:p>
    <w:p w14:paraId="0D8F7A17" w14:textId="099DD96B" w:rsidR="00EB00BC" w:rsidRDefault="00EB00BC" w:rsidP="00EB00BC">
      <w:r w:rsidRPr="00117013">
        <w:rPr>
          <w:b/>
          <w:bCs/>
          <w:u w:val="single"/>
        </w:rPr>
        <w:t>Web Security</w:t>
      </w:r>
      <w:r w:rsidR="00117013">
        <w:t xml:space="preserve"> ~ </w:t>
      </w:r>
      <w:proofErr w:type="spellStart"/>
      <w:r w:rsidR="00714939">
        <w:t>Wappalyzer</w:t>
      </w:r>
      <w:proofErr w:type="spellEnd"/>
      <w:r w:rsidR="00714939">
        <w:t xml:space="preserve"> | Browser’s extensions </w:t>
      </w:r>
      <w:r w:rsidR="00117013">
        <w:t xml:space="preserve">| Developer Tools </w:t>
      </w:r>
      <w:r w:rsidR="00714939">
        <w:t>| Burp Suite &amp; extensions</w:t>
      </w:r>
      <w:r w:rsidR="00117013">
        <w:t xml:space="preserve"> | </w:t>
      </w:r>
      <w:r w:rsidR="00714939">
        <w:t xml:space="preserve">FUFF / </w:t>
      </w:r>
      <w:proofErr w:type="spellStart"/>
      <w:r w:rsidR="00714939">
        <w:t>Dirsearch</w:t>
      </w:r>
      <w:proofErr w:type="spellEnd"/>
    </w:p>
    <w:p w14:paraId="5C7C7D3D" w14:textId="0FFB299D" w:rsidR="00714939" w:rsidRDefault="00714939" w:rsidP="00EB00BC">
      <w:r w:rsidRPr="00117013">
        <w:rPr>
          <w:b/>
          <w:bCs/>
          <w:u w:val="single"/>
        </w:rPr>
        <w:t>API Security</w:t>
      </w:r>
      <w:r w:rsidR="00533266">
        <w:t xml:space="preserve"> ~ P</w:t>
      </w:r>
      <w:r>
        <w:t>ostman | Insomnia | Arjun | Burp Suite</w:t>
      </w:r>
    </w:p>
    <w:p w14:paraId="3D365FBE" w14:textId="12CA0EC8" w:rsidR="00714939" w:rsidRDefault="00714939" w:rsidP="00EB00BC">
      <w:r w:rsidRPr="00117013">
        <w:rPr>
          <w:b/>
          <w:bCs/>
          <w:u w:val="single"/>
        </w:rPr>
        <w:t>Mobile Security</w:t>
      </w:r>
      <w:r w:rsidR="00117013">
        <w:t xml:space="preserve"> ~ </w:t>
      </w:r>
      <w:proofErr w:type="spellStart"/>
      <w:r>
        <w:t>MobSF</w:t>
      </w:r>
      <w:proofErr w:type="spellEnd"/>
      <w:r>
        <w:t xml:space="preserve"> | Frida | Objection | Checkra1n | ABD | JDK Toolkit</w:t>
      </w:r>
    </w:p>
    <w:p w14:paraId="777F57B0" w14:textId="52845269" w:rsidR="00EB00BC" w:rsidRDefault="00714939" w:rsidP="00B45590">
      <w:r w:rsidRPr="00117013">
        <w:rPr>
          <w:b/>
          <w:bCs/>
          <w:u w:val="single"/>
        </w:rPr>
        <w:t xml:space="preserve">Active </w:t>
      </w:r>
      <w:r w:rsidR="00B45590" w:rsidRPr="00117013">
        <w:rPr>
          <w:b/>
          <w:bCs/>
          <w:u w:val="single"/>
        </w:rPr>
        <w:t>Directory</w:t>
      </w:r>
      <w:r w:rsidR="00117013">
        <w:t xml:space="preserve"> ~</w:t>
      </w:r>
      <w:r>
        <w:t xml:space="preserve"> </w:t>
      </w:r>
      <w:proofErr w:type="spellStart"/>
      <w:r>
        <w:t>Mimikatz</w:t>
      </w:r>
      <w:proofErr w:type="spellEnd"/>
      <w:r>
        <w:t xml:space="preserve"> | Rubeus | </w:t>
      </w:r>
      <w:r w:rsidR="006A5587">
        <w:t xml:space="preserve">Bloodhound / </w:t>
      </w:r>
      <w:proofErr w:type="spellStart"/>
      <w:r w:rsidR="006A5587">
        <w:t>Sharphound</w:t>
      </w:r>
      <w:proofErr w:type="spellEnd"/>
      <w:r w:rsidR="006A5587">
        <w:t xml:space="preserve"> </w:t>
      </w:r>
      <w:r w:rsidR="00B45590">
        <w:t xml:space="preserve">/ Bloodhound-python </w:t>
      </w:r>
      <w:r w:rsidR="006A5587">
        <w:t xml:space="preserve">| </w:t>
      </w:r>
      <w:proofErr w:type="spellStart"/>
      <w:r w:rsidR="006A5587">
        <w:t>PingCastle</w:t>
      </w:r>
      <w:proofErr w:type="spellEnd"/>
      <w:r w:rsidR="00B45590">
        <w:t xml:space="preserve"> | Certify / </w:t>
      </w:r>
      <w:proofErr w:type="spellStart"/>
      <w:r w:rsidR="00B45590">
        <w:t>Certipy</w:t>
      </w:r>
      <w:proofErr w:type="spellEnd"/>
    </w:p>
    <w:p w14:paraId="683373FA" w14:textId="4DDA0832" w:rsidR="00B45590" w:rsidRDefault="00B45590" w:rsidP="00B45590">
      <w:r w:rsidRPr="00117013">
        <w:rPr>
          <w:b/>
          <w:bCs/>
          <w:u w:val="single"/>
        </w:rPr>
        <w:t xml:space="preserve">Red </w:t>
      </w:r>
      <w:r w:rsidR="00117013" w:rsidRPr="00117013">
        <w:rPr>
          <w:b/>
          <w:bCs/>
          <w:u w:val="single"/>
        </w:rPr>
        <w:t>Team</w:t>
      </w:r>
      <w:r w:rsidR="00117013">
        <w:t xml:space="preserve"> ~ </w:t>
      </w:r>
      <w:proofErr w:type="spellStart"/>
      <w:r w:rsidR="00117013">
        <w:t>Evilginx</w:t>
      </w:r>
      <w:proofErr w:type="spellEnd"/>
      <w:r w:rsidR="00117013">
        <w:t xml:space="preserve"> | </w:t>
      </w:r>
      <w:proofErr w:type="spellStart"/>
      <w:r w:rsidR="00117013">
        <w:t>Gophish</w:t>
      </w:r>
      <w:proofErr w:type="spellEnd"/>
      <w:r w:rsidR="00117013">
        <w:t xml:space="preserve"> | Social Engineering Attacks</w:t>
      </w:r>
    </w:p>
    <w:p w14:paraId="24915C8D" w14:textId="77777777" w:rsidR="005D2DC4" w:rsidRPr="00864A75" w:rsidRDefault="005D2DC4" w:rsidP="00362CCC"/>
    <w:p w14:paraId="4BA75FCA" w14:textId="181937D3" w:rsidR="000202C7" w:rsidRPr="000202C7" w:rsidRDefault="00FB5377" w:rsidP="00F943BA">
      <w:pPr>
        <w:pStyle w:val="Heading1"/>
      </w:pPr>
      <w:r w:rsidRPr="00FB5377">
        <w:t>Professional Experience</w:t>
      </w:r>
    </w:p>
    <w:p w14:paraId="29C2A480" w14:textId="28DF751A" w:rsidR="005D2DC4" w:rsidRPr="005D2DC4" w:rsidRDefault="007108E0" w:rsidP="005D2DC4">
      <w:pPr>
        <w:pStyle w:val="Heading2"/>
      </w:pPr>
      <w:r w:rsidRPr="007108E0">
        <w:rPr>
          <w:rStyle w:val="ALLCAPS"/>
          <w:b/>
          <w:bCs w:val="0"/>
        </w:rPr>
        <w:t>senior (2) security consultant</w:t>
      </w:r>
      <w:r w:rsidR="005D2DC4" w:rsidRPr="007108E0">
        <w:rPr>
          <w:b/>
          <w:bCs w:val="0"/>
        </w:rPr>
        <w:t xml:space="preserve"> |</w:t>
      </w:r>
      <w:r w:rsidRPr="007108E0">
        <w:rPr>
          <w:b/>
          <w:bCs w:val="0"/>
        </w:rPr>
        <w:t xml:space="preserve"> EY GDS</w:t>
      </w:r>
      <w:r w:rsidR="005D2DC4" w:rsidRPr="007108E0">
        <w:rPr>
          <w:b/>
          <w:bCs w:val="0"/>
        </w:rPr>
        <w:t xml:space="preserve"> |</w:t>
      </w:r>
      <w:r w:rsidRPr="007108E0">
        <w:rPr>
          <w:b/>
          <w:bCs w:val="0"/>
        </w:rPr>
        <w:t xml:space="preserve"> Noida</w:t>
      </w:r>
      <w:r w:rsidR="005D2DC4" w:rsidRPr="005D2DC4">
        <w:tab/>
      </w:r>
      <w:r w:rsidR="00EB00BC">
        <w:rPr>
          <w:i/>
          <w:iCs/>
        </w:rPr>
        <w:t>Oct</w:t>
      </w:r>
      <w:r w:rsidR="005D2DC4" w:rsidRPr="007108E0">
        <w:rPr>
          <w:i/>
          <w:iCs/>
        </w:rPr>
        <w:t xml:space="preserve"> 20</w:t>
      </w:r>
      <w:r w:rsidR="00EB00BC">
        <w:rPr>
          <w:i/>
          <w:iCs/>
        </w:rPr>
        <w:t>24</w:t>
      </w:r>
      <w:r w:rsidR="005D2DC4" w:rsidRPr="007108E0">
        <w:rPr>
          <w:i/>
          <w:iCs/>
        </w:rPr>
        <w:t xml:space="preserve"> – Present</w:t>
      </w:r>
    </w:p>
    <w:p w14:paraId="76CD832D" w14:textId="109D6932" w:rsidR="00553534" w:rsidRPr="001923F8" w:rsidRDefault="00553534" w:rsidP="008D1494">
      <w:pPr>
        <w:rPr>
          <w:i/>
          <w:iCs/>
        </w:rPr>
      </w:pPr>
      <w:r w:rsidRPr="001923F8">
        <w:rPr>
          <w:i/>
          <w:iCs/>
        </w:rPr>
        <w:t>Big Four professional services firm</w:t>
      </w:r>
    </w:p>
    <w:p w14:paraId="2F1DE99F" w14:textId="77777777" w:rsidR="00553534" w:rsidRDefault="00553534" w:rsidP="00553534">
      <w:pPr>
        <w:pStyle w:val="ListParagraph"/>
        <w:numPr>
          <w:ilvl w:val="0"/>
          <w:numId w:val="8"/>
        </w:numPr>
      </w:pPr>
      <w:r w:rsidRPr="00553534">
        <w:t>Conduct network, web application (black-box &amp; grey-box), and API penetration tests across large-scale enterprise environments</w:t>
      </w:r>
    </w:p>
    <w:p w14:paraId="49E7779A" w14:textId="77777777" w:rsidR="00553534" w:rsidRDefault="00553534" w:rsidP="00553534">
      <w:pPr>
        <w:pStyle w:val="ListParagraph"/>
        <w:numPr>
          <w:ilvl w:val="0"/>
          <w:numId w:val="8"/>
        </w:numPr>
      </w:pPr>
      <w:r w:rsidRPr="00553534">
        <w:t>Perform asset discovery and OSINT reconnaissance as part of comprehensive attack surface assessments</w:t>
      </w:r>
    </w:p>
    <w:p w14:paraId="5800556E" w14:textId="77777777" w:rsidR="00553534" w:rsidRDefault="00553534" w:rsidP="00553534">
      <w:pPr>
        <w:pStyle w:val="ListParagraph"/>
        <w:numPr>
          <w:ilvl w:val="0"/>
          <w:numId w:val="8"/>
        </w:numPr>
      </w:pPr>
      <w:r w:rsidRPr="00553534">
        <w:t>Conducted Microsoft 365 and Windows hardening assessments, delivering remediation guidance aligned to enterprise security baselines</w:t>
      </w:r>
    </w:p>
    <w:p w14:paraId="2B2D7F45" w14:textId="1E0C46AE" w:rsidR="005D2DC4" w:rsidRPr="005D2DC4" w:rsidRDefault="00553534" w:rsidP="00553534">
      <w:pPr>
        <w:pStyle w:val="ListParagraph"/>
        <w:numPr>
          <w:ilvl w:val="0"/>
          <w:numId w:val="8"/>
        </w:numPr>
      </w:pPr>
      <w:r w:rsidRPr="00553534">
        <w:t>Deliver detailed, client-facing reports meeting Big Four quality and compliance standards across multiple concurrent engagements</w:t>
      </w:r>
      <w:r w:rsidR="005D2DC4" w:rsidRPr="005D2DC4">
        <w:t>.</w:t>
      </w:r>
    </w:p>
    <w:p w14:paraId="0D11878F" w14:textId="77777777" w:rsidR="005D2DC4" w:rsidRDefault="005D2DC4" w:rsidP="005D2DC4"/>
    <w:p w14:paraId="0FBBB6CF" w14:textId="614A7E5A" w:rsidR="000202C7" w:rsidRPr="005D2DC4" w:rsidRDefault="00B45590" w:rsidP="000202C7">
      <w:pPr>
        <w:pStyle w:val="Heading2"/>
      </w:pPr>
      <w:r>
        <w:rPr>
          <w:rStyle w:val="ALLCAPS"/>
          <w:b/>
          <w:bCs w:val="0"/>
        </w:rPr>
        <w:t>CYber</w:t>
      </w:r>
      <w:r w:rsidR="007108E0" w:rsidRPr="007108E0">
        <w:rPr>
          <w:rStyle w:val="ALLCAPS"/>
          <w:b/>
          <w:bCs w:val="0"/>
        </w:rPr>
        <w:t>Security Consultant</w:t>
      </w:r>
      <w:r w:rsidR="000202C7" w:rsidRPr="007108E0">
        <w:rPr>
          <w:b/>
          <w:bCs w:val="0"/>
        </w:rPr>
        <w:t xml:space="preserve"> | </w:t>
      </w:r>
      <w:proofErr w:type="spellStart"/>
      <w:r w:rsidR="007108E0" w:rsidRPr="007108E0">
        <w:rPr>
          <w:b/>
          <w:bCs w:val="0"/>
        </w:rPr>
        <w:t>Goallsecure</w:t>
      </w:r>
      <w:proofErr w:type="spellEnd"/>
      <w:r w:rsidR="007108E0" w:rsidRPr="007108E0">
        <w:rPr>
          <w:b/>
          <w:bCs w:val="0"/>
        </w:rPr>
        <w:t xml:space="preserve"> </w:t>
      </w:r>
      <w:r w:rsidR="000202C7" w:rsidRPr="007108E0">
        <w:rPr>
          <w:b/>
          <w:bCs w:val="0"/>
        </w:rPr>
        <w:t>| Jaipur</w:t>
      </w:r>
      <w:r w:rsidR="000202C7" w:rsidRPr="005D2DC4">
        <w:tab/>
      </w:r>
      <w:r w:rsidR="00EB00BC">
        <w:rPr>
          <w:i/>
          <w:iCs/>
        </w:rPr>
        <w:t>Sep</w:t>
      </w:r>
      <w:r w:rsidR="000202C7" w:rsidRPr="007108E0">
        <w:rPr>
          <w:i/>
          <w:iCs/>
        </w:rPr>
        <w:t xml:space="preserve"> 20</w:t>
      </w:r>
      <w:r w:rsidR="00EB00BC">
        <w:rPr>
          <w:i/>
          <w:iCs/>
        </w:rPr>
        <w:t>23</w:t>
      </w:r>
      <w:r w:rsidR="000202C7" w:rsidRPr="007108E0">
        <w:rPr>
          <w:i/>
          <w:iCs/>
        </w:rPr>
        <w:t xml:space="preserve"> – </w:t>
      </w:r>
      <w:r w:rsidR="00EB00BC">
        <w:rPr>
          <w:i/>
          <w:iCs/>
        </w:rPr>
        <w:t>Oct 2024</w:t>
      </w:r>
    </w:p>
    <w:p w14:paraId="513B6404" w14:textId="72D4BDF6" w:rsidR="00D035C8" w:rsidRPr="001923F8" w:rsidRDefault="001923F8" w:rsidP="000202C7">
      <w:pPr>
        <w:rPr>
          <w:i/>
          <w:iCs/>
        </w:rPr>
      </w:pPr>
      <w:r>
        <w:rPr>
          <w:i/>
          <w:iCs/>
        </w:rPr>
        <w:t>Cyber</w:t>
      </w:r>
      <w:r w:rsidR="00552BAE">
        <w:rPr>
          <w:i/>
          <w:iCs/>
        </w:rPr>
        <w:t>-</w:t>
      </w:r>
      <w:r w:rsidR="00D035C8" w:rsidRPr="001923F8">
        <w:rPr>
          <w:i/>
          <w:iCs/>
        </w:rPr>
        <w:t>security service-based organization</w:t>
      </w:r>
    </w:p>
    <w:p w14:paraId="123B9CF3" w14:textId="77777777" w:rsidR="00D035C8" w:rsidRDefault="00D035C8" w:rsidP="00D035C8">
      <w:pPr>
        <w:pStyle w:val="ListParagraph"/>
        <w:numPr>
          <w:ilvl w:val="0"/>
          <w:numId w:val="7"/>
        </w:numPr>
      </w:pPr>
      <w:r w:rsidRPr="00D035C8">
        <w:t>Conducted end-to-end penetration tests across web applications, APIs, mobile applications, and Active Directory environments for multiple clients</w:t>
      </w:r>
    </w:p>
    <w:p w14:paraId="77180434" w14:textId="77777777" w:rsidR="00D035C8" w:rsidRDefault="00D035C8" w:rsidP="00D035C8">
      <w:pPr>
        <w:pStyle w:val="ListParagraph"/>
        <w:numPr>
          <w:ilvl w:val="0"/>
          <w:numId w:val="7"/>
        </w:numPr>
      </w:pPr>
      <w:r w:rsidRPr="00D035C8">
        <w:t>Researched and implemented CI/CD pipeline security testing methodologies during low-engagement periods</w:t>
      </w:r>
    </w:p>
    <w:p w14:paraId="2F60E882" w14:textId="3A194926" w:rsidR="000202C7" w:rsidRPr="005D2DC4" w:rsidRDefault="00D035C8" w:rsidP="00D035C8">
      <w:pPr>
        <w:pStyle w:val="ListParagraph"/>
        <w:numPr>
          <w:ilvl w:val="0"/>
          <w:numId w:val="7"/>
        </w:numPr>
      </w:pPr>
      <w:r w:rsidRPr="00D035C8">
        <w:t xml:space="preserve">Built and operated a red team credential harvesting infrastructure using Evilginx2, </w:t>
      </w:r>
      <w:proofErr w:type="spellStart"/>
      <w:r w:rsidRPr="00D035C8">
        <w:t>Gophish</w:t>
      </w:r>
      <w:proofErr w:type="spellEnd"/>
      <w:r w:rsidRPr="00D035C8">
        <w:t xml:space="preserve">, and </w:t>
      </w:r>
      <w:proofErr w:type="spellStart"/>
      <w:r w:rsidRPr="00D035C8">
        <w:t>Mailgun</w:t>
      </w:r>
      <w:proofErr w:type="spellEnd"/>
      <w:r w:rsidRPr="00D035C8">
        <w:t xml:space="preserve"> — including Microsoft 2FA bypass techniques</w:t>
      </w:r>
      <w:r w:rsidR="000202C7" w:rsidRPr="005D2DC4">
        <w:t>.</w:t>
      </w:r>
    </w:p>
    <w:p w14:paraId="70E15661" w14:textId="77777777" w:rsidR="000202C7" w:rsidRPr="005D2DC4" w:rsidRDefault="000202C7" w:rsidP="005D2DC4"/>
    <w:p w14:paraId="748A2DD9" w14:textId="5DA5ABB5" w:rsidR="005D2DC4" w:rsidRPr="005D2DC4" w:rsidRDefault="000202C7" w:rsidP="005D2DC4">
      <w:pPr>
        <w:pStyle w:val="Heading2"/>
      </w:pPr>
      <w:r>
        <w:rPr>
          <w:rStyle w:val="ALLCAPS"/>
          <w:b/>
          <w:bCs w:val="0"/>
        </w:rPr>
        <w:t xml:space="preserve">Security engineer </w:t>
      </w:r>
      <w:r w:rsidRPr="000202C7">
        <w:rPr>
          <w:b/>
          <w:bCs w:val="0"/>
        </w:rPr>
        <w:t xml:space="preserve">| </w:t>
      </w:r>
      <w:proofErr w:type="spellStart"/>
      <w:r>
        <w:rPr>
          <w:b/>
          <w:bCs w:val="0"/>
        </w:rPr>
        <w:t>Invia</w:t>
      </w:r>
      <w:proofErr w:type="spellEnd"/>
      <w:r w:rsidRPr="000202C7">
        <w:rPr>
          <w:b/>
          <w:bCs w:val="0"/>
        </w:rPr>
        <w:t xml:space="preserve"> | </w:t>
      </w:r>
      <w:r>
        <w:rPr>
          <w:b/>
          <w:bCs w:val="0"/>
        </w:rPr>
        <w:t>Noida</w:t>
      </w:r>
      <w:r w:rsidR="005D2DC4" w:rsidRPr="005D2DC4">
        <w:tab/>
      </w:r>
      <w:r w:rsidR="00EB00BC">
        <w:rPr>
          <w:i/>
          <w:iCs/>
        </w:rPr>
        <w:t>Nov 2022</w:t>
      </w:r>
      <w:r w:rsidR="005D2DC4" w:rsidRPr="007108E0">
        <w:rPr>
          <w:i/>
          <w:iCs/>
        </w:rPr>
        <w:t xml:space="preserve"> – </w:t>
      </w:r>
      <w:r w:rsidR="00EB00BC">
        <w:rPr>
          <w:i/>
          <w:iCs/>
        </w:rPr>
        <w:t>Aug</w:t>
      </w:r>
      <w:r w:rsidR="005D2DC4" w:rsidRPr="007108E0">
        <w:rPr>
          <w:i/>
          <w:iCs/>
        </w:rPr>
        <w:t xml:space="preserve"> 20</w:t>
      </w:r>
      <w:r w:rsidR="00EB00BC">
        <w:rPr>
          <w:i/>
          <w:iCs/>
        </w:rPr>
        <w:t>23</w:t>
      </w:r>
    </w:p>
    <w:p w14:paraId="766A4369" w14:textId="66886AD8" w:rsidR="000B474B" w:rsidRPr="00552BAE" w:rsidRDefault="000B474B" w:rsidP="005D2DC4">
      <w:pPr>
        <w:rPr>
          <w:i/>
          <w:iCs/>
        </w:rPr>
      </w:pPr>
      <w:r w:rsidRPr="00552BAE">
        <w:rPr>
          <w:i/>
          <w:iCs/>
        </w:rPr>
        <w:t>Product-based Telecom company</w:t>
      </w:r>
    </w:p>
    <w:p w14:paraId="5E59645C" w14:textId="77777777" w:rsidR="000B474B" w:rsidRDefault="000B474B" w:rsidP="000B474B">
      <w:pPr>
        <w:pStyle w:val="ListParagraph"/>
        <w:numPr>
          <w:ilvl w:val="0"/>
          <w:numId w:val="6"/>
        </w:numPr>
      </w:pPr>
      <w:r w:rsidRPr="000B474B">
        <w:t>Conducted API and mobile application security assessments as primary testing focus, identifying vulnerabilities across the company's core product suite</w:t>
      </w:r>
    </w:p>
    <w:p w14:paraId="740DC0CF" w14:textId="51239D61" w:rsidR="005D2DC4" w:rsidRPr="005D2DC4" w:rsidRDefault="000B474B" w:rsidP="000B474B">
      <w:pPr>
        <w:pStyle w:val="ListParagraph"/>
        <w:numPr>
          <w:ilvl w:val="0"/>
          <w:numId w:val="6"/>
        </w:numPr>
      </w:pPr>
      <w:r w:rsidRPr="000B474B">
        <w:t xml:space="preserve">Performed web application </w:t>
      </w:r>
      <w:proofErr w:type="spellStart"/>
      <w:r w:rsidRPr="000B474B">
        <w:t>pentests</w:t>
      </w:r>
      <w:proofErr w:type="spellEnd"/>
      <w:r w:rsidRPr="000B474B">
        <w:t xml:space="preserve"> and contributed to early-stage Active Directory security evaluation as the organization began its AD implementation</w:t>
      </w:r>
      <w:r w:rsidR="005D2DC4" w:rsidRPr="005D2DC4">
        <w:t xml:space="preserve">. </w:t>
      </w:r>
    </w:p>
    <w:p w14:paraId="455BB475" w14:textId="77777777" w:rsidR="005D2DC4" w:rsidRPr="005D2DC4" w:rsidRDefault="005D2DC4" w:rsidP="005D2DC4"/>
    <w:p w14:paraId="6A26D33A" w14:textId="4FF60D4D" w:rsidR="005D2DC4" w:rsidRPr="005D2DC4" w:rsidRDefault="000202C7" w:rsidP="005D2DC4">
      <w:pPr>
        <w:pStyle w:val="Heading2"/>
      </w:pPr>
      <w:r w:rsidRPr="000202C7">
        <w:rPr>
          <w:rStyle w:val="ALLCAPS"/>
          <w:b/>
          <w:bCs w:val="0"/>
        </w:rPr>
        <w:lastRenderedPageBreak/>
        <w:t>Penetration tester</w:t>
      </w:r>
      <w:r w:rsidR="005D2DC4" w:rsidRPr="000202C7">
        <w:rPr>
          <w:b/>
          <w:bCs w:val="0"/>
        </w:rPr>
        <w:t xml:space="preserve"> | </w:t>
      </w:r>
      <w:proofErr w:type="spellStart"/>
      <w:r w:rsidRPr="000202C7">
        <w:rPr>
          <w:b/>
          <w:bCs w:val="0"/>
        </w:rPr>
        <w:t>Xtrude</w:t>
      </w:r>
      <w:proofErr w:type="spellEnd"/>
      <w:r w:rsidRPr="000202C7">
        <w:rPr>
          <w:b/>
          <w:bCs w:val="0"/>
        </w:rPr>
        <w:t xml:space="preserve"> International</w:t>
      </w:r>
      <w:r w:rsidR="005D2DC4" w:rsidRPr="000202C7">
        <w:rPr>
          <w:b/>
          <w:bCs w:val="0"/>
        </w:rPr>
        <w:t xml:space="preserve"> | </w:t>
      </w:r>
      <w:r>
        <w:rPr>
          <w:b/>
          <w:bCs w:val="0"/>
        </w:rPr>
        <w:t>Noida</w:t>
      </w:r>
      <w:r w:rsidR="005D2DC4" w:rsidRPr="005D2DC4">
        <w:tab/>
      </w:r>
      <w:r w:rsidR="00B77270">
        <w:rPr>
          <w:i/>
          <w:iCs/>
        </w:rPr>
        <w:t>May</w:t>
      </w:r>
      <w:r w:rsidR="005D2DC4" w:rsidRPr="007108E0">
        <w:rPr>
          <w:i/>
          <w:iCs/>
        </w:rPr>
        <w:t xml:space="preserve"> 20</w:t>
      </w:r>
      <w:r w:rsidR="00457C58">
        <w:rPr>
          <w:i/>
          <w:iCs/>
        </w:rPr>
        <w:t>20</w:t>
      </w:r>
      <w:r w:rsidR="005D2DC4" w:rsidRPr="007108E0">
        <w:rPr>
          <w:i/>
          <w:iCs/>
        </w:rPr>
        <w:t xml:space="preserve"> – </w:t>
      </w:r>
      <w:r w:rsidR="00B77270">
        <w:rPr>
          <w:i/>
          <w:iCs/>
        </w:rPr>
        <w:t>Nov</w:t>
      </w:r>
      <w:r w:rsidR="005D2DC4" w:rsidRPr="007108E0">
        <w:rPr>
          <w:i/>
          <w:iCs/>
        </w:rPr>
        <w:t xml:space="preserve"> 20X</w:t>
      </w:r>
      <w:r w:rsidR="00B77270">
        <w:rPr>
          <w:i/>
          <w:iCs/>
        </w:rPr>
        <w:t>21</w:t>
      </w:r>
    </w:p>
    <w:p w14:paraId="76FC1927" w14:textId="1A77D0A4" w:rsidR="001C4061" w:rsidRPr="00552BAE" w:rsidRDefault="001C4061" w:rsidP="005D2DC4">
      <w:pPr>
        <w:rPr>
          <w:i/>
          <w:iCs/>
        </w:rPr>
      </w:pPr>
      <w:r w:rsidRPr="00552BAE">
        <w:rPr>
          <w:i/>
          <w:iCs/>
        </w:rPr>
        <w:t>Product-based automobile parts ecommerce company</w:t>
      </w:r>
    </w:p>
    <w:p w14:paraId="1F9A50FB" w14:textId="77777777" w:rsidR="00336E5E" w:rsidRDefault="001C4061" w:rsidP="001C4061">
      <w:pPr>
        <w:pStyle w:val="ListParagraph"/>
        <w:numPr>
          <w:ilvl w:val="0"/>
          <w:numId w:val="5"/>
        </w:numPr>
      </w:pPr>
      <w:r w:rsidRPr="001C4061">
        <w:t xml:space="preserve">Conducted black-box and grey-box web application </w:t>
      </w:r>
      <w:proofErr w:type="spellStart"/>
      <w:r w:rsidRPr="001C4061">
        <w:t>pentests</w:t>
      </w:r>
      <w:proofErr w:type="spellEnd"/>
      <w:r w:rsidRPr="001C4061">
        <w:t xml:space="preserve"> on the customer-facing platform, identifying critical vulnerabilities and delivering remediation reports</w:t>
      </w:r>
    </w:p>
    <w:p w14:paraId="6E825965" w14:textId="3EF6DD73" w:rsidR="005D2DC4" w:rsidRPr="005D2DC4" w:rsidRDefault="001C4061" w:rsidP="001C4061">
      <w:pPr>
        <w:pStyle w:val="ListParagraph"/>
        <w:numPr>
          <w:ilvl w:val="0"/>
          <w:numId w:val="5"/>
        </w:numPr>
      </w:pPr>
      <w:r w:rsidRPr="001C4061">
        <w:t>Performed internal network assessments — enumeration, exploitation, and vulnerability analysis in collaboration with the network architect to drive mitigation</w:t>
      </w:r>
      <w:r w:rsidR="009728BD">
        <w:t>.</w:t>
      </w:r>
    </w:p>
    <w:p w14:paraId="0EDD37E2" w14:textId="77777777" w:rsidR="005D2DC4" w:rsidRDefault="005D2DC4" w:rsidP="005D2DC4"/>
    <w:p w14:paraId="19CA6209" w14:textId="13867467" w:rsidR="003731B5" w:rsidRPr="005D2DC4" w:rsidRDefault="003731B5" w:rsidP="003731B5">
      <w:pPr>
        <w:pStyle w:val="Heading2"/>
      </w:pPr>
      <w:r>
        <w:rPr>
          <w:rStyle w:val="ALLCAPS"/>
          <w:b/>
          <w:bCs w:val="0"/>
        </w:rPr>
        <w:t>language interpretator</w:t>
      </w:r>
      <w:r w:rsidRPr="000202C7">
        <w:rPr>
          <w:b/>
          <w:bCs w:val="0"/>
        </w:rPr>
        <w:t xml:space="preserve"> | </w:t>
      </w:r>
      <w:r>
        <w:rPr>
          <w:b/>
          <w:bCs w:val="0"/>
        </w:rPr>
        <w:t>Saburi TLC</w:t>
      </w:r>
      <w:r w:rsidRPr="000202C7">
        <w:rPr>
          <w:b/>
          <w:bCs w:val="0"/>
        </w:rPr>
        <w:t xml:space="preserve"> | </w:t>
      </w:r>
      <w:r>
        <w:rPr>
          <w:b/>
          <w:bCs w:val="0"/>
        </w:rPr>
        <w:t>Gurgaon</w:t>
      </w:r>
      <w:r w:rsidRPr="005D2DC4">
        <w:tab/>
      </w:r>
      <w:r w:rsidR="00445409">
        <w:rPr>
          <w:i/>
          <w:iCs/>
        </w:rPr>
        <w:t>Oct</w:t>
      </w:r>
      <w:r w:rsidRPr="007108E0">
        <w:rPr>
          <w:i/>
          <w:iCs/>
        </w:rPr>
        <w:t xml:space="preserve"> 20</w:t>
      </w:r>
      <w:r w:rsidR="00EA6C6E">
        <w:rPr>
          <w:i/>
          <w:iCs/>
        </w:rPr>
        <w:t>18</w:t>
      </w:r>
      <w:r w:rsidRPr="007108E0">
        <w:rPr>
          <w:i/>
          <w:iCs/>
        </w:rPr>
        <w:t xml:space="preserve"> – </w:t>
      </w:r>
      <w:r w:rsidR="00445409">
        <w:rPr>
          <w:i/>
          <w:iCs/>
        </w:rPr>
        <w:t>Nov</w:t>
      </w:r>
      <w:r w:rsidRPr="007108E0">
        <w:rPr>
          <w:i/>
          <w:iCs/>
        </w:rPr>
        <w:t xml:space="preserve"> 20</w:t>
      </w:r>
      <w:r w:rsidR="00445409">
        <w:rPr>
          <w:i/>
          <w:iCs/>
        </w:rPr>
        <w:t>19</w:t>
      </w:r>
    </w:p>
    <w:p w14:paraId="40AA5550" w14:textId="65B925FD" w:rsidR="00DB199C" w:rsidRPr="00C9218F" w:rsidRDefault="00C9218F" w:rsidP="005D2DC4">
      <w:pPr>
        <w:rPr>
          <w:i/>
          <w:iCs/>
        </w:rPr>
      </w:pPr>
      <w:r>
        <w:rPr>
          <w:i/>
          <w:iCs/>
        </w:rPr>
        <w:t>Jap</w:t>
      </w:r>
      <w:r w:rsidR="00DB199C" w:rsidRPr="00C9218F">
        <w:rPr>
          <w:i/>
          <w:iCs/>
        </w:rPr>
        <w:t>anese antivirus software reseller.</w:t>
      </w:r>
    </w:p>
    <w:p w14:paraId="4740BE1E" w14:textId="1740E175" w:rsidR="003731B5" w:rsidRDefault="00DB199C" w:rsidP="00DB199C">
      <w:pPr>
        <w:pStyle w:val="ListParagraph"/>
        <w:numPr>
          <w:ilvl w:val="0"/>
          <w:numId w:val="4"/>
        </w:numPr>
      </w:pPr>
      <w:r w:rsidRPr="00DB199C">
        <w:t>Provided Japanese-language tech support to clients, assisting with product selection, license key retrieval, and post-purchase troubleshooting</w:t>
      </w:r>
      <w:r w:rsidR="005223FB">
        <w:t>.</w:t>
      </w:r>
    </w:p>
    <w:p w14:paraId="79613BA4" w14:textId="77777777" w:rsidR="008B44DB" w:rsidRPr="005D2DC4" w:rsidRDefault="008B44DB" w:rsidP="005D2DC4"/>
    <w:p w14:paraId="5A06DEA5" w14:textId="388EA6C4" w:rsidR="00C5086B" w:rsidRDefault="007108E0" w:rsidP="003731B5">
      <w:pPr>
        <w:pStyle w:val="Heading1"/>
      </w:pPr>
      <w:r>
        <w:t>certifications</w:t>
      </w:r>
    </w:p>
    <w:tbl>
      <w:tblPr>
        <w:tblStyle w:val="TableGrid"/>
        <w:tblW w:w="10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5011"/>
        <w:gridCol w:w="3024"/>
        <w:gridCol w:w="1604"/>
      </w:tblGrid>
      <w:tr w:rsidR="00462763" w14:paraId="3F7FE584" w14:textId="77777777" w:rsidTr="00B60F83">
        <w:trPr>
          <w:trHeight w:val="462"/>
        </w:trPr>
        <w:tc>
          <w:tcPr>
            <w:tcW w:w="1317" w:type="dxa"/>
          </w:tcPr>
          <w:p w14:paraId="70756AF2" w14:textId="3A0C83FF" w:rsidR="00462763" w:rsidRPr="003731B5" w:rsidRDefault="00462763" w:rsidP="00462763">
            <w:pPr>
              <w:rPr>
                <w:b/>
                <w:bCs/>
              </w:rPr>
            </w:pPr>
            <w:r w:rsidRPr="003731B5">
              <w:rPr>
                <w:b/>
                <w:bCs/>
              </w:rPr>
              <w:t>OSCP+</w:t>
            </w:r>
          </w:p>
        </w:tc>
        <w:tc>
          <w:tcPr>
            <w:tcW w:w="5011" w:type="dxa"/>
          </w:tcPr>
          <w:p w14:paraId="5E787386" w14:textId="28FF581E" w:rsidR="00462763" w:rsidRDefault="00462763" w:rsidP="00462763">
            <w:r>
              <w:t>Offensive Security Certified Professional</w:t>
            </w:r>
          </w:p>
        </w:tc>
        <w:tc>
          <w:tcPr>
            <w:tcW w:w="3024" w:type="dxa"/>
          </w:tcPr>
          <w:p w14:paraId="14CFCBB3" w14:textId="4C7FAFE6" w:rsidR="00462763" w:rsidRDefault="00462763" w:rsidP="00462763">
            <w:r>
              <w:t>Offensive Security (</w:t>
            </w:r>
            <w:proofErr w:type="spellStart"/>
            <w:r>
              <w:t>Offsec</w:t>
            </w:r>
            <w:proofErr w:type="spellEnd"/>
            <w:r>
              <w:t>)</w:t>
            </w:r>
          </w:p>
        </w:tc>
        <w:tc>
          <w:tcPr>
            <w:tcW w:w="1604" w:type="dxa"/>
          </w:tcPr>
          <w:p w14:paraId="4DF4B2E5" w14:textId="3CC263EE" w:rsidR="00462763" w:rsidRDefault="00462763" w:rsidP="00462763">
            <w:r>
              <w:t>Dec 2025</w:t>
            </w:r>
          </w:p>
        </w:tc>
      </w:tr>
      <w:tr w:rsidR="00462763" w14:paraId="12778CD5" w14:textId="77777777" w:rsidTr="00B60F83">
        <w:trPr>
          <w:trHeight w:val="442"/>
        </w:trPr>
        <w:tc>
          <w:tcPr>
            <w:tcW w:w="1317" w:type="dxa"/>
          </w:tcPr>
          <w:p w14:paraId="2894C921" w14:textId="2A24402A" w:rsidR="00462763" w:rsidRPr="003731B5" w:rsidRDefault="00462763" w:rsidP="00462763">
            <w:pPr>
              <w:rPr>
                <w:b/>
                <w:bCs/>
              </w:rPr>
            </w:pPr>
            <w:r w:rsidRPr="003731B5">
              <w:rPr>
                <w:b/>
                <w:bCs/>
              </w:rPr>
              <w:t>CRTP</w:t>
            </w:r>
          </w:p>
        </w:tc>
        <w:tc>
          <w:tcPr>
            <w:tcW w:w="5011" w:type="dxa"/>
          </w:tcPr>
          <w:p w14:paraId="3D47915E" w14:textId="541A3DE5" w:rsidR="00462763" w:rsidRDefault="00462763" w:rsidP="00462763">
            <w:r>
              <w:t>Certified Red Team Professional</w:t>
            </w:r>
          </w:p>
        </w:tc>
        <w:tc>
          <w:tcPr>
            <w:tcW w:w="3024" w:type="dxa"/>
          </w:tcPr>
          <w:p w14:paraId="0EC390BE" w14:textId="598BE12C" w:rsidR="00462763" w:rsidRDefault="00462763" w:rsidP="00462763">
            <w:r>
              <w:t>Altered Security</w:t>
            </w:r>
          </w:p>
        </w:tc>
        <w:tc>
          <w:tcPr>
            <w:tcW w:w="1604" w:type="dxa"/>
          </w:tcPr>
          <w:p w14:paraId="7DA08768" w14:textId="4A6FB02F" w:rsidR="00462763" w:rsidRDefault="00462763" w:rsidP="00462763">
            <w:r>
              <w:t>Oct 2024</w:t>
            </w:r>
          </w:p>
        </w:tc>
      </w:tr>
      <w:tr w:rsidR="00462763" w14:paraId="316A6F35" w14:textId="77777777" w:rsidTr="00B60F83">
        <w:trPr>
          <w:trHeight w:val="442"/>
        </w:trPr>
        <w:tc>
          <w:tcPr>
            <w:tcW w:w="1317" w:type="dxa"/>
          </w:tcPr>
          <w:p w14:paraId="0F627829" w14:textId="2C8BEA4B" w:rsidR="00462763" w:rsidRPr="003731B5" w:rsidRDefault="00462763" w:rsidP="00462763">
            <w:pPr>
              <w:rPr>
                <w:b/>
                <w:bCs/>
              </w:rPr>
            </w:pPr>
            <w:r w:rsidRPr="003731B5">
              <w:rPr>
                <w:b/>
                <w:bCs/>
              </w:rPr>
              <w:t>EWPTX</w:t>
            </w:r>
            <w:r>
              <w:rPr>
                <w:b/>
                <w:bCs/>
              </w:rPr>
              <w:t xml:space="preserve"> v2</w:t>
            </w:r>
          </w:p>
        </w:tc>
        <w:tc>
          <w:tcPr>
            <w:tcW w:w="5011" w:type="dxa"/>
          </w:tcPr>
          <w:p w14:paraId="0D58CDC3" w14:textId="3916B313" w:rsidR="00462763" w:rsidRDefault="00462763" w:rsidP="00462763">
            <w:proofErr w:type="spellStart"/>
            <w:r>
              <w:t>Elearn</w:t>
            </w:r>
            <w:proofErr w:type="spellEnd"/>
            <w:r>
              <w:t xml:space="preserve"> Web Application Penetration Testing Xtreme</w:t>
            </w:r>
          </w:p>
        </w:tc>
        <w:tc>
          <w:tcPr>
            <w:tcW w:w="3024" w:type="dxa"/>
          </w:tcPr>
          <w:p w14:paraId="7D1A72F3" w14:textId="3A46A7EE" w:rsidR="00462763" w:rsidRDefault="00EB00BC" w:rsidP="00462763">
            <w:r>
              <w:t>eLearning</w:t>
            </w:r>
            <w:r w:rsidR="00462763">
              <w:t xml:space="preserve"> &amp; INE</w:t>
            </w:r>
          </w:p>
        </w:tc>
        <w:tc>
          <w:tcPr>
            <w:tcW w:w="1604" w:type="dxa"/>
          </w:tcPr>
          <w:p w14:paraId="22DA7294" w14:textId="267594D7" w:rsidR="00462763" w:rsidRDefault="00462763" w:rsidP="00462763">
            <w:r>
              <w:t>Feb 2023</w:t>
            </w:r>
          </w:p>
        </w:tc>
      </w:tr>
      <w:tr w:rsidR="00462763" w14:paraId="4DE69892" w14:textId="77777777" w:rsidTr="00B60F83">
        <w:trPr>
          <w:trHeight w:val="462"/>
        </w:trPr>
        <w:tc>
          <w:tcPr>
            <w:tcW w:w="1317" w:type="dxa"/>
          </w:tcPr>
          <w:p w14:paraId="5B391D1E" w14:textId="76C410D9" w:rsidR="00462763" w:rsidRPr="003731B5" w:rsidRDefault="00462763" w:rsidP="00462763">
            <w:pPr>
              <w:rPr>
                <w:b/>
                <w:bCs/>
              </w:rPr>
            </w:pPr>
            <w:r w:rsidRPr="003731B5">
              <w:rPr>
                <w:b/>
                <w:bCs/>
              </w:rPr>
              <w:t>JLPT N5</w:t>
            </w:r>
          </w:p>
        </w:tc>
        <w:tc>
          <w:tcPr>
            <w:tcW w:w="5011" w:type="dxa"/>
          </w:tcPr>
          <w:p w14:paraId="73398523" w14:textId="4F98BD36" w:rsidR="00462763" w:rsidRDefault="00462763" w:rsidP="00462763">
            <w:r>
              <w:t xml:space="preserve">Japanese Language </w:t>
            </w:r>
            <w:r w:rsidR="005E7A3F">
              <w:t>Proficiency</w:t>
            </w:r>
            <w:r>
              <w:t xml:space="preserve"> Test</w:t>
            </w:r>
          </w:p>
        </w:tc>
        <w:tc>
          <w:tcPr>
            <w:tcW w:w="3024" w:type="dxa"/>
          </w:tcPr>
          <w:p w14:paraId="1EED4DBF" w14:textId="46D0A7E0" w:rsidR="00462763" w:rsidRDefault="00462763" w:rsidP="00462763">
            <w:r>
              <w:t>The Japan foundation</w:t>
            </w:r>
          </w:p>
        </w:tc>
        <w:tc>
          <w:tcPr>
            <w:tcW w:w="1604" w:type="dxa"/>
          </w:tcPr>
          <w:p w14:paraId="00B57F70" w14:textId="4842DD86" w:rsidR="00462763" w:rsidRDefault="00EC6418" w:rsidP="00462763">
            <w:r>
              <w:t>July 2019</w:t>
            </w:r>
          </w:p>
        </w:tc>
      </w:tr>
    </w:tbl>
    <w:p w14:paraId="0FD9E8A4" w14:textId="77777777" w:rsidR="003731B5" w:rsidRDefault="003731B5" w:rsidP="007108E0"/>
    <w:p w14:paraId="25C3E876" w14:textId="67B9BF78" w:rsidR="00421BDF" w:rsidRDefault="007108E0" w:rsidP="00421BDF">
      <w:pPr>
        <w:pStyle w:val="Heading1"/>
        <w:rPr>
          <w:rStyle w:val="ALLCAPS"/>
          <w:rFonts w:asciiTheme="minorHAnsi" w:hAnsiTheme="minorHAnsi" w:cstheme="minorBidi"/>
          <w:caps/>
          <w:spacing w:val="0"/>
          <w:sz w:val="20"/>
        </w:rPr>
      </w:pPr>
      <w:r w:rsidRPr="00864A75">
        <w:t>Education</w:t>
      </w:r>
    </w:p>
    <w:tbl>
      <w:tblPr>
        <w:tblStyle w:val="TableGrid"/>
        <w:tblW w:w="11076" w:type="dxa"/>
        <w:tblLook w:val="04A0" w:firstRow="1" w:lastRow="0" w:firstColumn="1" w:lastColumn="0" w:noHBand="0" w:noVBand="1"/>
      </w:tblPr>
      <w:tblGrid>
        <w:gridCol w:w="4006"/>
        <w:gridCol w:w="3386"/>
        <w:gridCol w:w="1871"/>
        <w:gridCol w:w="1813"/>
      </w:tblGrid>
      <w:tr w:rsidR="001B321D" w14:paraId="6BA84C2E" w14:textId="77777777" w:rsidTr="00B40F68">
        <w:trPr>
          <w:trHeight w:val="357"/>
        </w:trPr>
        <w:tc>
          <w:tcPr>
            <w:tcW w:w="4006" w:type="dxa"/>
          </w:tcPr>
          <w:p w14:paraId="46AF98ED" w14:textId="73C1D6B6" w:rsidR="001B321D" w:rsidRDefault="001B321D" w:rsidP="00421BDF">
            <w:r w:rsidRPr="00421BDF">
              <w:rPr>
                <w:b/>
                <w:bCs/>
              </w:rPr>
              <w:t>BCA</w:t>
            </w:r>
            <w:r>
              <w:t xml:space="preserve"> – </w:t>
            </w:r>
            <w:proofErr w:type="gramStart"/>
            <w:r w:rsidRPr="00E05D76">
              <w:rPr>
                <w:b/>
                <w:bCs/>
              </w:rPr>
              <w:t>Bachelor’s in Computer Application</w:t>
            </w:r>
            <w:proofErr w:type="gramEnd"/>
          </w:p>
        </w:tc>
        <w:tc>
          <w:tcPr>
            <w:tcW w:w="3386" w:type="dxa"/>
          </w:tcPr>
          <w:p w14:paraId="598AA8BE" w14:textId="79F55348" w:rsidR="001B321D" w:rsidRDefault="001B321D" w:rsidP="00421BDF">
            <w:r>
              <w:t>Jaipur National University (JNU)</w:t>
            </w:r>
          </w:p>
        </w:tc>
        <w:tc>
          <w:tcPr>
            <w:tcW w:w="1871" w:type="dxa"/>
          </w:tcPr>
          <w:p w14:paraId="6B45F7EA" w14:textId="79F474E1" w:rsidR="001B321D" w:rsidRDefault="000E48BE" w:rsidP="00421BDF">
            <w:r>
              <w:t>8</w:t>
            </w:r>
            <w:r w:rsidR="00CC31DE">
              <w:t>.5 CGPA</w:t>
            </w:r>
          </w:p>
        </w:tc>
        <w:tc>
          <w:tcPr>
            <w:tcW w:w="1813" w:type="dxa"/>
          </w:tcPr>
          <w:p w14:paraId="37786966" w14:textId="2E681DA4" w:rsidR="001B321D" w:rsidRDefault="001B321D" w:rsidP="00421BDF">
            <w:r>
              <w:t>2019 – 2022</w:t>
            </w:r>
          </w:p>
        </w:tc>
      </w:tr>
      <w:tr w:rsidR="001B321D" w14:paraId="46D38006" w14:textId="77777777" w:rsidTr="00B40F68">
        <w:trPr>
          <w:trHeight w:val="376"/>
        </w:trPr>
        <w:tc>
          <w:tcPr>
            <w:tcW w:w="4006" w:type="dxa"/>
          </w:tcPr>
          <w:p w14:paraId="327F7141" w14:textId="4A177614" w:rsidR="001B321D" w:rsidRPr="00421BDF" w:rsidRDefault="001B321D" w:rsidP="00421BDF">
            <w:pPr>
              <w:rPr>
                <w:b/>
                <w:bCs/>
              </w:rPr>
            </w:pPr>
            <w:r w:rsidRPr="00421BDF">
              <w:rPr>
                <w:b/>
                <w:bCs/>
              </w:rPr>
              <w:t>Ethical Hacking</w:t>
            </w:r>
            <w:r w:rsidR="00E05D76">
              <w:rPr>
                <w:b/>
                <w:bCs/>
              </w:rPr>
              <w:t xml:space="preserve"> &amp; </w:t>
            </w:r>
            <w:proofErr w:type="spellStart"/>
            <w:r w:rsidR="00E05D76">
              <w:rPr>
                <w:b/>
                <w:bCs/>
              </w:rPr>
              <w:t>CyberSecurity</w:t>
            </w:r>
            <w:proofErr w:type="spellEnd"/>
          </w:p>
        </w:tc>
        <w:tc>
          <w:tcPr>
            <w:tcW w:w="3386" w:type="dxa"/>
          </w:tcPr>
          <w:p w14:paraId="5E289DDB" w14:textId="27C5694A" w:rsidR="001B321D" w:rsidRDefault="001B321D" w:rsidP="00421BDF">
            <w:r>
              <w:t>Self-taught</w:t>
            </w:r>
          </w:p>
        </w:tc>
        <w:tc>
          <w:tcPr>
            <w:tcW w:w="1871" w:type="dxa"/>
          </w:tcPr>
          <w:p w14:paraId="46981016" w14:textId="39B1D443" w:rsidR="001B321D" w:rsidRDefault="00FA6013" w:rsidP="00421BDF">
            <w:r>
              <w:t>N/A</w:t>
            </w:r>
          </w:p>
        </w:tc>
        <w:tc>
          <w:tcPr>
            <w:tcW w:w="1813" w:type="dxa"/>
          </w:tcPr>
          <w:p w14:paraId="573CD331" w14:textId="773BA78F" w:rsidR="001B321D" w:rsidRDefault="001B321D" w:rsidP="00421BDF">
            <w:r>
              <w:t>2019 – 2020</w:t>
            </w:r>
          </w:p>
        </w:tc>
      </w:tr>
      <w:tr w:rsidR="001B321D" w14:paraId="48C1132B" w14:textId="77777777" w:rsidTr="00B40F68">
        <w:trPr>
          <w:trHeight w:val="357"/>
        </w:trPr>
        <w:tc>
          <w:tcPr>
            <w:tcW w:w="4006" w:type="dxa"/>
          </w:tcPr>
          <w:p w14:paraId="3AE334EE" w14:textId="1C3E4DED" w:rsidR="001B321D" w:rsidRPr="00421BDF" w:rsidRDefault="001B321D" w:rsidP="00421BDF">
            <w:pPr>
              <w:rPr>
                <w:b/>
                <w:bCs/>
              </w:rPr>
            </w:pPr>
            <w:r w:rsidRPr="00421BDF">
              <w:rPr>
                <w:b/>
                <w:bCs/>
              </w:rPr>
              <w:t>Japanese Languag</w:t>
            </w:r>
            <w:r w:rsidR="00C17FF1">
              <w:rPr>
                <w:b/>
                <w:bCs/>
              </w:rPr>
              <w:t>e</w:t>
            </w:r>
            <w:r w:rsidR="00825ADC">
              <w:rPr>
                <w:b/>
                <w:bCs/>
              </w:rPr>
              <w:t xml:space="preserve"> </w:t>
            </w:r>
            <w:proofErr w:type="gramStart"/>
            <w:r w:rsidR="00C17FF1">
              <w:rPr>
                <w:b/>
                <w:bCs/>
              </w:rPr>
              <w:t>(</w:t>
            </w:r>
            <w:r w:rsidR="00EF7C26">
              <w:rPr>
                <w:b/>
                <w:bCs/>
              </w:rPr>
              <w:t xml:space="preserve"> </w:t>
            </w:r>
            <w:proofErr w:type="spellStart"/>
            <w:r w:rsidR="00825ADC" w:rsidRPr="00825ADC">
              <w:rPr>
                <w:rFonts w:ascii="MS Gothic" w:eastAsia="MS Gothic" w:hAnsi="MS Gothic" w:cs="MS Gothic" w:hint="eastAsia"/>
                <w:b/>
                <w:bCs/>
              </w:rPr>
              <w:t>日本語</w:t>
            </w:r>
            <w:proofErr w:type="spellEnd"/>
            <w:proofErr w:type="gramEnd"/>
            <w:r w:rsidR="00EF7C26">
              <w:rPr>
                <w:rFonts w:ascii="MS Gothic" w:eastAsia="MS Gothic" w:hAnsi="MS Gothic" w:cs="MS Gothic"/>
                <w:b/>
                <w:bCs/>
              </w:rPr>
              <w:t xml:space="preserve"> </w:t>
            </w:r>
            <w:r w:rsidR="008A52B6">
              <w:rPr>
                <w:rFonts w:ascii="MS Gothic" w:eastAsia="MS Gothic" w:hAnsi="MS Gothic" w:cs="MS Gothic"/>
                <w:b/>
                <w:bCs/>
              </w:rPr>
              <w:t>)</w:t>
            </w:r>
          </w:p>
        </w:tc>
        <w:tc>
          <w:tcPr>
            <w:tcW w:w="3386" w:type="dxa"/>
          </w:tcPr>
          <w:p w14:paraId="397264A1" w14:textId="01EE3157" w:rsidR="001B321D" w:rsidRDefault="001B321D" w:rsidP="00421BDF">
            <w:r>
              <w:t>Misao Japanese Language School</w:t>
            </w:r>
          </w:p>
        </w:tc>
        <w:tc>
          <w:tcPr>
            <w:tcW w:w="1871" w:type="dxa"/>
          </w:tcPr>
          <w:p w14:paraId="39925D5F" w14:textId="60C3F9ED" w:rsidR="001B321D" w:rsidRDefault="00FA6013" w:rsidP="00421BDF">
            <w:r>
              <w:t>77.7 %</w:t>
            </w:r>
          </w:p>
        </w:tc>
        <w:tc>
          <w:tcPr>
            <w:tcW w:w="1813" w:type="dxa"/>
          </w:tcPr>
          <w:p w14:paraId="748B49FB" w14:textId="676C1C9B" w:rsidR="001B321D" w:rsidRDefault="001B321D" w:rsidP="00421BDF">
            <w:r>
              <w:t xml:space="preserve">2017 – 2018 </w:t>
            </w:r>
          </w:p>
        </w:tc>
      </w:tr>
      <w:tr w:rsidR="001B321D" w14:paraId="02FC58C3" w14:textId="77777777" w:rsidTr="00B40F68">
        <w:trPr>
          <w:trHeight w:val="376"/>
        </w:trPr>
        <w:tc>
          <w:tcPr>
            <w:tcW w:w="4006" w:type="dxa"/>
          </w:tcPr>
          <w:p w14:paraId="3209377B" w14:textId="045C1E3D" w:rsidR="001B321D" w:rsidRPr="00421BDF" w:rsidRDefault="001B321D" w:rsidP="00421BDF">
            <w:pPr>
              <w:rPr>
                <w:b/>
                <w:bCs/>
              </w:rPr>
            </w:pPr>
            <w:r w:rsidRPr="00421BDF">
              <w:rPr>
                <w:b/>
                <w:bCs/>
              </w:rPr>
              <w:t>Class 12</w:t>
            </w:r>
            <w:r w:rsidRPr="00421BDF">
              <w:rPr>
                <w:b/>
                <w:bCs/>
                <w:vertAlign w:val="superscript"/>
              </w:rPr>
              <w:t>th</w:t>
            </w:r>
            <w:r w:rsidRPr="00421BDF">
              <w:rPr>
                <w:b/>
                <w:bCs/>
              </w:rPr>
              <w:t xml:space="preserve"> </w:t>
            </w:r>
          </w:p>
        </w:tc>
        <w:tc>
          <w:tcPr>
            <w:tcW w:w="3386" w:type="dxa"/>
          </w:tcPr>
          <w:p w14:paraId="26A241E0" w14:textId="20E07D09" w:rsidR="001B321D" w:rsidRDefault="001B321D" w:rsidP="00421BDF">
            <w:r>
              <w:t>K.D Public School</w:t>
            </w:r>
          </w:p>
        </w:tc>
        <w:tc>
          <w:tcPr>
            <w:tcW w:w="1871" w:type="dxa"/>
          </w:tcPr>
          <w:p w14:paraId="395211A1" w14:textId="374BC9AB" w:rsidR="001B321D" w:rsidRDefault="00FA6013" w:rsidP="00421BDF">
            <w:r>
              <w:t>6.8 GPA</w:t>
            </w:r>
          </w:p>
        </w:tc>
        <w:tc>
          <w:tcPr>
            <w:tcW w:w="1813" w:type="dxa"/>
          </w:tcPr>
          <w:p w14:paraId="39C60033" w14:textId="65BA5B6B" w:rsidR="001B321D" w:rsidRDefault="001B321D" w:rsidP="00421BDF">
            <w:r>
              <w:t>2012 – 2014</w:t>
            </w:r>
          </w:p>
        </w:tc>
      </w:tr>
      <w:tr w:rsidR="001B321D" w14:paraId="29279570" w14:textId="77777777" w:rsidTr="00B40F68">
        <w:trPr>
          <w:trHeight w:val="376"/>
        </w:trPr>
        <w:tc>
          <w:tcPr>
            <w:tcW w:w="4006" w:type="dxa"/>
          </w:tcPr>
          <w:p w14:paraId="4BEF248C" w14:textId="45A2DDC6" w:rsidR="001B321D" w:rsidRPr="00421BDF" w:rsidRDefault="001B321D" w:rsidP="00421BDF">
            <w:pPr>
              <w:rPr>
                <w:b/>
                <w:bCs/>
              </w:rPr>
            </w:pPr>
            <w:r>
              <w:rPr>
                <w:b/>
                <w:bCs/>
              </w:rPr>
              <w:t>Class 10</w:t>
            </w:r>
            <w:r w:rsidRPr="00421BDF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386" w:type="dxa"/>
          </w:tcPr>
          <w:p w14:paraId="3059FCC8" w14:textId="3C26F0A8" w:rsidR="001B321D" w:rsidRDefault="001B321D" w:rsidP="00421BDF">
            <w:r>
              <w:t>Shree Ram Model High School</w:t>
            </w:r>
          </w:p>
        </w:tc>
        <w:tc>
          <w:tcPr>
            <w:tcW w:w="1871" w:type="dxa"/>
          </w:tcPr>
          <w:p w14:paraId="0DE1417B" w14:textId="3B8A844D" w:rsidR="001B321D" w:rsidRDefault="00893FC8" w:rsidP="00421BDF">
            <w:r>
              <w:t>5.8 CGPA</w:t>
            </w:r>
          </w:p>
        </w:tc>
        <w:tc>
          <w:tcPr>
            <w:tcW w:w="1813" w:type="dxa"/>
          </w:tcPr>
          <w:p w14:paraId="07434A0B" w14:textId="379C9A89" w:rsidR="001B321D" w:rsidRDefault="001B321D" w:rsidP="00421BDF">
            <w:r>
              <w:t>2010 – 2012</w:t>
            </w:r>
          </w:p>
        </w:tc>
      </w:tr>
    </w:tbl>
    <w:p w14:paraId="2296E923" w14:textId="77777777" w:rsidR="00421BDF" w:rsidRPr="00421BDF" w:rsidRDefault="00421BDF" w:rsidP="00421BDF"/>
    <w:p w14:paraId="1A3E92CD" w14:textId="77777777" w:rsidR="00421BDF" w:rsidRDefault="00421BDF" w:rsidP="007108E0"/>
    <w:p w14:paraId="3AEFD0D2" w14:textId="75720658" w:rsidR="00EB00BC" w:rsidRDefault="00EB00BC" w:rsidP="00EB00BC">
      <w:pPr>
        <w:pStyle w:val="Heading1"/>
      </w:pPr>
      <w:r>
        <w:t>Writeup</w:t>
      </w:r>
    </w:p>
    <w:p w14:paraId="1D2AE9A0" w14:textId="7EFD3973" w:rsidR="00EB00BC" w:rsidRDefault="00862D9E" w:rsidP="00C126F6">
      <w:r>
        <w:rPr>
          <w:i/>
          <w:iCs/>
        </w:rPr>
        <w:t xml:space="preserve">A collection of </w:t>
      </w:r>
      <w:r w:rsidR="007308C8">
        <w:rPr>
          <w:i/>
          <w:iCs/>
        </w:rPr>
        <w:t>personal security research, certification notes</w:t>
      </w:r>
      <w:r w:rsidR="002447E7">
        <w:rPr>
          <w:i/>
          <w:iCs/>
        </w:rPr>
        <w:t xml:space="preserve"> and technical writeups</w:t>
      </w:r>
      <w:r w:rsidR="002B6753">
        <w:rPr>
          <w:i/>
          <w:iCs/>
        </w:rPr>
        <w:t xml:space="preserve"> </w:t>
      </w:r>
      <w:r w:rsidR="00003371">
        <w:rPr>
          <w:i/>
          <w:iCs/>
        </w:rPr>
        <w:t>which I made during my cybersecurity journey.</w:t>
      </w:r>
    </w:p>
    <w:p w14:paraId="0298AB10" w14:textId="19EAD205" w:rsidR="00C126F6" w:rsidRDefault="00F944CD" w:rsidP="00F140BA">
      <w:pPr>
        <w:pStyle w:val="ListParagraph"/>
        <w:numPr>
          <w:ilvl w:val="0"/>
          <w:numId w:val="12"/>
        </w:numPr>
      </w:pPr>
      <w:hyperlink r:id="rId11" w:history="1">
        <w:r w:rsidRPr="000D5E60">
          <w:rPr>
            <w:rStyle w:val="Hyperlink"/>
          </w:rPr>
          <w:t>https://mokshs-private-organization.gitbook.io/offsec-notes</w:t>
        </w:r>
      </w:hyperlink>
    </w:p>
    <w:p w14:paraId="1BB2771C" w14:textId="644FA1E8" w:rsidR="00F944CD" w:rsidRDefault="0007058B" w:rsidP="00F140BA">
      <w:pPr>
        <w:pStyle w:val="ListParagraph"/>
        <w:numPr>
          <w:ilvl w:val="0"/>
          <w:numId w:val="12"/>
        </w:numPr>
      </w:pPr>
      <w:hyperlink r:id="rId12" w:history="1">
        <w:r w:rsidRPr="000D5E60">
          <w:rPr>
            <w:rStyle w:val="Hyperlink"/>
          </w:rPr>
          <w:t>https://mokshs-private-organization.gitbook.io/crtp/</w:t>
        </w:r>
      </w:hyperlink>
    </w:p>
    <w:p w14:paraId="70A07A8B" w14:textId="53DB960F" w:rsidR="0007058B" w:rsidRDefault="0007058B" w:rsidP="00F140BA">
      <w:pPr>
        <w:pStyle w:val="ListParagraph"/>
        <w:numPr>
          <w:ilvl w:val="0"/>
          <w:numId w:val="12"/>
        </w:numPr>
      </w:pPr>
      <w:hyperlink r:id="rId13" w:history="1">
        <w:r w:rsidRPr="000D5E60">
          <w:rPr>
            <w:rStyle w:val="Hyperlink"/>
          </w:rPr>
          <w:t>https://mokshs-private-organization.gitbook.io/web</w:t>
        </w:r>
      </w:hyperlink>
    </w:p>
    <w:p w14:paraId="1C45C052" w14:textId="77777777" w:rsidR="00EB00BC" w:rsidRDefault="00EB00BC" w:rsidP="007108E0"/>
    <w:p w14:paraId="2EE95201" w14:textId="1F48C012" w:rsidR="00AD1868" w:rsidRDefault="00AD1868" w:rsidP="00AD1868">
      <w:pPr>
        <w:pStyle w:val="Heading1"/>
      </w:pPr>
      <w:r>
        <w:t>Languages</w:t>
      </w:r>
    </w:p>
    <w:p w14:paraId="08DD12A5" w14:textId="2EAA0F6E" w:rsidR="00D015D7" w:rsidRDefault="00D015D7" w:rsidP="00253ABA">
      <w:pPr>
        <w:pStyle w:val="ListParagraph"/>
        <w:numPr>
          <w:ilvl w:val="0"/>
          <w:numId w:val="11"/>
        </w:numPr>
      </w:pPr>
      <w:r w:rsidRPr="00D935CF">
        <w:rPr>
          <w:b/>
          <w:bCs/>
        </w:rPr>
        <w:t>English</w:t>
      </w:r>
      <w:r w:rsidR="009E6CE6">
        <w:rPr>
          <w:b/>
          <w:bCs/>
        </w:rPr>
        <w:t xml:space="preserve"> -</w:t>
      </w:r>
      <w:r w:rsidR="003B1C9A">
        <w:t xml:space="preserve"> Professional</w:t>
      </w:r>
    </w:p>
    <w:p w14:paraId="673C6913" w14:textId="6861BD8A" w:rsidR="00D015D7" w:rsidRDefault="00D015D7" w:rsidP="00253ABA">
      <w:pPr>
        <w:pStyle w:val="ListParagraph"/>
        <w:numPr>
          <w:ilvl w:val="0"/>
          <w:numId w:val="11"/>
        </w:numPr>
      </w:pPr>
      <w:r w:rsidRPr="00D935CF">
        <w:rPr>
          <w:b/>
          <w:bCs/>
        </w:rPr>
        <w:t>Hindi</w:t>
      </w:r>
      <w:r w:rsidR="003B1C9A">
        <w:t xml:space="preserve"> </w:t>
      </w:r>
      <w:r w:rsidR="009E6CE6">
        <w:t xml:space="preserve">- </w:t>
      </w:r>
      <w:r w:rsidR="00D935CF">
        <w:t>Native</w:t>
      </w:r>
    </w:p>
    <w:p w14:paraId="3ADC4254" w14:textId="032A2181" w:rsidR="00AD1868" w:rsidRPr="007108E0" w:rsidRDefault="00D015D7" w:rsidP="00253ABA">
      <w:pPr>
        <w:pStyle w:val="ListParagraph"/>
        <w:numPr>
          <w:ilvl w:val="0"/>
          <w:numId w:val="11"/>
        </w:numPr>
      </w:pPr>
      <w:r w:rsidRPr="00745312">
        <w:rPr>
          <w:b/>
          <w:bCs/>
        </w:rPr>
        <w:t>Japanese</w:t>
      </w:r>
      <w:r w:rsidR="009E6CE6">
        <w:rPr>
          <w:b/>
          <w:bCs/>
        </w:rPr>
        <w:t xml:space="preserve"> -</w:t>
      </w:r>
      <w:r w:rsidR="005454D7">
        <w:t xml:space="preserve"> </w:t>
      </w:r>
      <w:r w:rsidR="00F45032">
        <w:t>Conversational</w:t>
      </w:r>
    </w:p>
    <w:sectPr w:rsidR="00AD1868" w:rsidRPr="007108E0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86306B"/>
    <w:multiLevelType w:val="hybridMultilevel"/>
    <w:tmpl w:val="83F61936"/>
    <w:lvl w:ilvl="0" w:tplc="869CB3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12AB1"/>
    <w:multiLevelType w:val="hybridMultilevel"/>
    <w:tmpl w:val="C63A4748"/>
    <w:lvl w:ilvl="0" w:tplc="EE1672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3218F"/>
    <w:multiLevelType w:val="hybridMultilevel"/>
    <w:tmpl w:val="E1AAB9A4"/>
    <w:lvl w:ilvl="0" w:tplc="CCAC73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94887"/>
    <w:multiLevelType w:val="hybridMultilevel"/>
    <w:tmpl w:val="366C41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A572A"/>
    <w:multiLevelType w:val="hybridMultilevel"/>
    <w:tmpl w:val="3B2A3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21EBD"/>
    <w:multiLevelType w:val="hybridMultilevel"/>
    <w:tmpl w:val="D1CC122C"/>
    <w:lvl w:ilvl="0" w:tplc="7BDAD2F0">
      <w:start w:val="77"/>
      <w:numFmt w:val="bullet"/>
      <w:lvlText w:val="-"/>
      <w:lvlJc w:val="left"/>
      <w:pPr>
        <w:ind w:left="720" w:hanging="360"/>
      </w:pPr>
      <w:rPr>
        <w:rFonts w:ascii="Arial Nova Light" w:eastAsiaTheme="minorHAnsi" w:hAnsi="Arial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2469B"/>
    <w:multiLevelType w:val="hybridMultilevel"/>
    <w:tmpl w:val="4448FD9A"/>
    <w:lvl w:ilvl="0" w:tplc="75BAE6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827E9"/>
    <w:multiLevelType w:val="hybridMultilevel"/>
    <w:tmpl w:val="85D6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876A2"/>
    <w:multiLevelType w:val="hybridMultilevel"/>
    <w:tmpl w:val="CDF6DC96"/>
    <w:lvl w:ilvl="0" w:tplc="6AD4CC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B1088"/>
    <w:multiLevelType w:val="hybridMultilevel"/>
    <w:tmpl w:val="510CC5EC"/>
    <w:lvl w:ilvl="0" w:tplc="61BE0A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5"/>
  </w:num>
  <w:num w:numId="2" w16cid:durableId="283390146">
    <w:abstractNumId w:val="0"/>
  </w:num>
  <w:num w:numId="3" w16cid:durableId="101072400">
    <w:abstractNumId w:val="10"/>
  </w:num>
  <w:num w:numId="4" w16cid:durableId="222450152">
    <w:abstractNumId w:val="2"/>
  </w:num>
  <w:num w:numId="5" w16cid:durableId="1918857831">
    <w:abstractNumId w:val="11"/>
  </w:num>
  <w:num w:numId="6" w16cid:durableId="18551293">
    <w:abstractNumId w:val="8"/>
  </w:num>
  <w:num w:numId="7" w16cid:durableId="272636981">
    <w:abstractNumId w:val="1"/>
  </w:num>
  <w:num w:numId="8" w16cid:durableId="583612812">
    <w:abstractNumId w:val="3"/>
  </w:num>
  <w:num w:numId="9" w16cid:durableId="1429278254">
    <w:abstractNumId w:val="7"/>
  </w:num>
  <w:num w:numId="10" w16cid:durableId="1978798113">
    <w:abstractNumId w:val="9"/>
  </w:num>
  <w:num w:numId="11" w16cid:durableId="327027626">
    <w:abstractNumId w:val="4"/>
  </w:num>
  <w:num w:numId="12" w16cid:durableId="935750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C7"/>
    <w:rsid w:val="00003371"/>
    <w:rsid w:val="00011B9A"/>
    <w:rsid w:val="000202C7"/>
    <w:rsid w:val="00021DA5"/>
    <w:rsid w:val="0007058B"/>
    <w:rsid w:val="000A5127"/>
    <w:rsid w:val="000A5CD0"/>
    <w:rsid w:val="000B474B"/>
    <w:rsid w:val="000B6AF9"/>
    <w:rsid w:val="000E48BE"/>
    <w:rsid w:val="0010631E"/>
    <w:rsid w:val="00114396"/>
    <w:rsid w:val="00117013"/>
    <w:rsid w:val="001210CC"/>
    <w:rsid w:val="00170883"/>
    <w:rsid w:val="00172302"/>
    <w:rsid w:val="001923F8"/>
    <w:rsid w:val="001B321D"/>
    <w:rsid w:val="001C4061"/>
    <w:rsid w:val="001D78C2"/>
    <w:rsid w:val="0022059A"/>
    <w:rsid w:val="002210AE"/>
    <w:rsid w:val="0022462F"/>
    <w:rsid w:val="0023358E"/>
    <w:rsid w:val="002447E7"/>
    <w:rsid w:val="0025082F"/>
    <w:rsid w:val="00253ABA"/>
    <w:rsid w:val="00256A26"/>
    <w:rsid w:val="002702D4"/>
    <w:rsid w:val="00270B58"/>
    <w:rsid w:val="00284C89"/>
    <w:rsid w:val="00292A3C"/>
    <w:rsid w:val="002B6753"/>
    <w:rsid w:val="002B7BD0"/>
    <w:rsid w:val="002C484E"/>
    <w:rsid w:val="002D52F1"/>
    <w:rsid w:val="00313E55"/>
    <w:rsid w:val="003227BC"/>
    <w:rsid w:val="00336E5E"/>
    <w:rsid w:val="0035013F"/>
    <w:rsid w:val="003523DD"/>
    <w:rsid w:val="00362CCC"/>
    <w:rsid w:val="003731B5"/>
    <w:rsid w:val="0037772F"/>
    <w:rsid w:val="003806C5"/>
    <w:rsid w:val="00381284"/>
    <w:rsid w:val="00387012"/>
    <w:rsid w:val="003A0029"/>
    <w:rsid w:val="003A32E5"/>
    <w:rsid w:val="003A54D7"/>
    <w:rsid w:val="003A777E"/>
    <w:rsid w:val="003B1C9A"/>
    <w:rsid w:val="00411D95"/>
    <w:rsid w:val="00416275"/>
    <w:rsid w:val="00421BDF"/>
    <w:rsid w:val="004256D6"/>
    <w:rsid w:val="004272A0"/>
    <w:rsid w:val="00435ADE"/>
    <w:rsid w:val="00445409"/>
    <w:rsid w:val="00446145"/>
    <w:rsid w:val="00457C58"/>
    <w:rsid w:val="00462763"/>
    <w:rsid w:val="0047797B"/>
    <w:rsid w:val="00482101"/>
    <w:rsid w:val="004B07C0"/>
    <w:rsid w:val="004B7243"/>
    <w:rsid w:val="004E5A13"/>
    <w:rsid w:val="004F4711"/>
    <w:rsid w:val="005173BF"/>
    <w:rsid w:val="005223FB"/>
    <w:rsid w:val="00525F8F"/>
    <w:rsid w:val="00533266"/>
    <w:rsid w:val="005454D7"/>
    <w:rsid w:val="00546C22"/>
    <w:rsid w:val="00552BAE"/>
    <w:rsid w:val="00553534"/>
    <w:rsid w:val="005726ED"/>
    <w:rsid w:val="005852FD"/>
    <w:rsid w:val="005A321F"/>
    <w:rsid w:val="005D2DC4"/>
    <w:rsid w:val="005D43D7"/>
    <w:rsid w:val="005E2237"/>
    <w:rsid w:val="005E7A3F"/>
    <w:rsid w:val="005F2FAC"/>
    <w:rsid w:val="005F41F8"/>
    <w:rsid w:val="00641248"/>
    <w:rsid w:val="00643D2E"/>
    <w:rsid w:val="006477FF"/>
    <w:rsid w:val="0066750D"/>
    <w:rsid w:val="00667B27"/>
    <w:rsid w:val="0068097C"/>
    <w:rsid w:val="00681F32"/>
    <w:rsid w:val="00694A7B"/>
    <w:rsid w:val="006A444B"/>
    <w:rsid w:val="006A5587"/>
    <w:rsid w:val="00705CF5"/>
    <w:rsid w:val="007108E0"/>
    <w:rsid w:val="00714939"/>
    <w:rsid w:val="0073039B"/>
    <w:rsid w:val="007308C8"/>
    <w:rsid w:val="00745312"/>
    <w:rsid w:val="00750687"/>
    <w:rsid w:val="0077142E"/>
    <w:rsid w:val="007775FF"/>
    <w:rsid w:val="007B066D"/>
    <w:rsid w:val="007C6DE0"/>
    <w:rsid w:val="007D2196"/>
    <w:rsid w:val="007E1D7F"/>
    <w:rsid w:val="007F2796"/>
    <w:rsid w:val="00802AC5"/>
    <w:rsid w:val="00824A35"/>
    <w:rsid w:val="00825ADC"/>
    <w:rsid w:val="00846563"/>
    <w:rsid w:val="00846B3E"/>
    <w:rsid w:val="00847EA6"/>
    <w:rsid w:val="00862D51"/>
    <w:rsid w:val="00862D9E"/>
    <w:rsid w:val="00864A75"/>
    <w:rsid w:val="00870F29"/>
    <w:rsid w:val="00874261"/>
    <w:rsid w:val="00881932"/>
    <w:rsid w:val="008877DE"/>
    <w:rsid w:val="00890653"/>
    <w:rsid w:val="00893FC8"/>
    <w:rsid w:val="008A52B6"/>
    <w:rsid w:val="008A7BB6"/>
    <w:rsid w:val="008B40D0"/>
    <w:rsid w:val="008B44DB"/>
    <w:rsid w:val="008B7283"/>
    <w:rsid w:val="008D1494"/>
    <w:rsid w:val="008F4ED0"/>
    <w:rsid w:val="008F77CE"/>
    <w:rsid w:val="00903425"/>
    <w:rsid w:val="0094517C"/>
    <w:rsid w:val="009645A0"/>
    <w:rsid w:val="009728BD"/>
    <w:rsid w:val="009A4F06"/>
    <w:rsid w:val="009C26ED"/>
    <w:rsid w:val="009D4AF9"/>
    <w:rsid w:val="009E2034"/>
    <w:rsid w:val="009E6CE6"/>
    <w:rsid w:val="009F3254"/>
    <w:rsid w:val="00A17581"/>
    <w:rsid w:val="00A32A01"/>
    <w:rsid w:val="00A6112F"/>
    <w:rsid w:val="00A70123"/>
    <w:rsid w:val="00A70275"/>
    <w:rsid w:val="00AC069C"/>
    <w:rsid w:val="00AD1868"/>
    <w:rsid w:val="00AE674A"/>
    <w:rsid w:val="00B01591"/>
    <w:rsid w:val="00B10802"/>
    <w:rsid w:val="00B24120"/>
    <w:rsid w:val="00B3585D"/>
    <w:rsid w:val="00B3757B"/>
    <w:rsid w:val="00B40F68"/>
    <w:rsid w:val="00B45590"/>
    <w:rsid w:val="00B45668"/>
    <w:rsid w:val="00B457A4"/>
    <w:rsid w:val="00B60F83"/>
    <w:rsid w:val="00B62F7B"/>
    <w:rsid w:val="00B743A1"/>
    <w:rsid w:val="00B77270"/>
    <w:rsid w:val="00BA20D1"/>
    <w:rsid w:val="00BB624A"/>
    <w:rsid w:val="00C126F6"/>
    <w:rsid w:val="00C17FA0"/>
    <w:rsid w:val="00C17FF1"/>
    <w:rsid w:val="00C379BD"/>
    <w:rsid w:val="00C41344"/>
    <w:rsid w:val="00C42B05"/>
    <w:rsid w:val="00C5086B"/>
    <w:rsid w:val="00C659DF"/>
    <w:rsid w:val="00C86729"/>
    <w:rsid w:val="00C87FB5"/>
    <w:rsid w:val="00C9218F"/>
    <w:rsid w:val="00CA77BE"/>
    <w:rsid w:val="00CB639A"/>
    <w:rsid w:val="00CC31DE"/>
    <w:rsid w:val="00CE773F"/>
    <w:rsid w:val="00D015D7"/>
    <w:rsid w:val="00D035C8"/>
    <w:rsid w:val="00D12DE6"/>
    <w:rsid w:val="00D259E0"/>
    <w:rsid w:val="00D30048"/>
    <w:rsid w:val="00D45817"/>
    <w:rsid w:val="00D45896"/>
    <w:rsid w:val="00D56E6F"/>
    <w:rsid w:val="00D61F58"/>
    <w:rsid w:val="00D908BD"/>
    <w:rsid w:val="00D935CF"/>
    <w:rsid w:val="00DA03C2"/>
    <w:rsid w:val="00DA03EF"/>
    <w:rsid w:val="00DB199C"/>
    <w:rsid w:val="00E05D76"/>
    <w:rsid w:val="00E43263"/>
    <w:rsid w:val="00E4729A"/>
    <w:rsid w:val="00E91502"/>
    <w:rsid w:val="00E92EB1"/>
    <w:rsid w:val="00E97CF1"/>
    <w:rsid w:val="00EA6C6E"/>
    <w:rsid w:val="00EB00BC"/>
    <w:rsid w:val="00EC6418"/>
    <w:rsid w:val="00ED16FC"/>
    <w:rsid w:val="00EE022E"/>
    <w:rsid w:val="00EF3E64"/>
    <w:rsid w:val="00EF7C26"/>
    <w:rsid w:val="00F11B2E"/>
    <w:rsid w:val="00F140BA"/>
    <w:rsid w:val="00F35640"/>
    <w:rsid w:val="00F45032"/>
    <w:rsid w:val="00F55941"/>
    <w:rsid w:val="00F82276"/>
    <w:rsid w:val="00F93C3F"/>
    <w:rsid w:val="00F943BA"/>
    <w:rsid w:val="00F944CD"/>
    <w:rsid w:val="00F9771F"/>
    <w:rsid w:val="00FA6013"/>
    <w:rsid w:val="00FB45B6"/>
    <w:rsid w:val="00FB5377"/>
    <w:rsid w:val="00FC75AC"/>
    <w:rsid w:val="00FE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5EB7"/>
  <w15:chartTrackingRefBased/>
  <w15:docId w15:val="{5839D95D-8469-48E3-A93D-5636ADEA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table" w:styleId="TableGrid">
    <w:name w:val="Table Grid"/>
    <w:basedOn w:val="TableNormal"/>
    <w:uiPriority w:val="39"/>
    <w:rsid w:val="00373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okshs-private-organization.gitbook.io/web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okshs-private-organization.gitbook.io/crt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okshs-private-organization.gitbook.io/offsec-note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s://psychichacker.xyz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vaibhav.techi01@gmail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753GL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analyst.dotx</Template>
  <TotalTime>5450</TotalTime>
  <Pages>2</Pages>
  <Words>824</Words>
  <Characters>4393</Characters>
  <Application>Microsoft Office Word</Application>
  <DocSecurity>0</DocSecurity>
  <Lines>115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Batra</dc:creator>
  <cp:keywords/>
  <dc:description/>
  <cp:lastModifiedBy>Vaibhav Batra</cp:lastModifiedBy>
  <cp:revision>122</cp:revision>
  <cp:lastPrinted>2022-09-27T08:21:00Z</cp:lastPrinted>
  <dcterms:created xsi:type="dcterms:W3CDTF">2026-03-09T14:45:00Z</dcterms:created>
  <dcterms:modified xsi:type="dcterms:W3CDTF">2026-03-13T16:12:00Z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